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6693" w14:textId="77777777" w:rsidR="00EA20F7" w:rsidRDefault="00EA20F7" w:rsidP="00A80A41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A94159B" w14:textId="77777777" w:rsidR="00EA20F7" w:rsidRDefault="00EA20F7" w:rsidP="00EA20F7">
      <w:pPr>
        <w:jc w:val="center"/>
      </w:pPr>
      <w:r>
        <w:t>федеральное государственное бюджетное образовательное учреждение</w:t>
      </w:r>
    </w:p>
    <w:p w14:paraId="5E0DAD0E" w14:textId="77777777" w:rsidR="00EA20F7" w:rsidRDefault="00EA20F7" w:rsidP="00EA20F7">
      <w:pPr>
        <w:jc w:val="center"/>
      </w:pPr>
      <w:r>
        <w:t>высшего образования</w:t>
      </w:r>
    </w:p>
    <w:p w14:paraId="4DB4D271" w14:textId="77777777" w:rsidR="00EA20F7" w:rsidRDefault="00EA20F7" w:rsidP="00EA20F7">
      <w:pPr>
        <w:jc w:val="center"/>
      </w:pPr>
      <w:r>
        <w:t>«Кузбасский государственный технический университет</w:t>
      </w:r>
    </w:p>
    <w:p w14:paraId="2CFA2985" w14:textId="77777777" w:rsidR="003B72AE" w:rsidRPr="009F7A8F" w:rsidRDefault="00EA20F7" w:rsidP="00EA20F7">
      <w:pPr>
        <w:jc w:val="center"/>
      </w:pPr>
      <w:r>
        <w:t>имени Т. Ф. Горбачева»</w:t>
      </w:r>
    </w:p>
    <w:p w14:paraId="14179F72" w14:textId="77777777" w:rsidR="00EA20F7" w:rsidRPr="009F7A8F" w:rsidRDefault="00EA20F7" w:rsidP="00EA20F7">
      <w:pPr>
        <w:jc w:val="center"/>
      </w:pPr>
    </w:p>
    <w:p w14:paraId="694CA0DE" w14:textId="77777777" w:rsidR="00EA20F7" w:rsidRPr="009F7A8F" w:rsidRDefault="00EA20F7" w:rsidP="00EA20F7">
      <w:pPr>
        <w:jc w:val="center"/>
      </w:pPr>
    </w:p>
    <w:p w14:paraId="3BC4574A" w14:textId="77777777" w:rsidR="00EA20F7" w:rsidRPr="009F7A8F" w:rsidRDefault="00EA20F7" w:rsidP="00EA20F7">
      <w:pPr>
        <w:jc w:val="center"/>
      </w:pPr>
    </w:p>
    <w:p w14:paraId="76558846" w14:textId="77777777" w:rsidR="00EA20F7" w:rsidRPr="009F7A8F" w:rsidRDefault="00EA20F7" w:rsidP="00EA20F7">
      <w:pPr>
        <w:jc w:val="center"/>
      </w:pPr>
    </w:p>
    <w:p w14:paraId="4A59CFD4" w14:textId="77777777" w:rsidR="00EA20F7" w:rsidRPr="009F7A8F" w:rsidRDefault="00EA20F7" w:rsidP="00EA20F7">
      <w:pPr>
        <w:jc w:val="center"/>
      </w:pPr>
    </w:p>
    <w:p w14:paraId="7286CF28" w14:textId="77777777" w:rsidR="00EA20F7" w:rsidRPr="009F7A8F" w:rsidRDefault="00EA20F7" w:rsidP="00EA20F7">
      <w:pPr>
        <w:jc w:val="center"/>
      </w:pPr>
    </w:p>
    <w:p w14:paraId="38C614E3" w14:textId="77777777" w:rsidR="00EA20F7" w:rsidRPr="009F7A8F" w:rsidRDefault="00EA20F7" w:rsidP="00EA20F7">
      <w:pPr>
        <w:jc w:val="center"/>
      </w:pPr>
    </w:p>
    <w:p w14:paraId="221C1CE9" w14:textId="7369C7CC" w:rsidR="00EA20F7" w:rsidRDefault="00EA20F7" w:rsidP="003D1C36">
      <w:pPr>
        <w:ind w:firstLine="0"/>
        <w:jc w:val="center"/>
        <w:rPr>
          <w:b/>
          <w:bCs/>
        </w:rPr>
      </w:pPr>
      <w:r>
        <w:rPr>
          <w:b/>
          <w:bCs/>
        </w:rPr>
        <w:t>Отчет по лабораторной работе №</w:t>
      </w:r>
      <w:r w:rsidR="001E676A">
        <w:rPr>
          <w:b/>
          <w:bCs/>
        </w:rPr>
        <w:t>2</w:t>
      </w:r>
    </w:p>
    <w:p w14:paraId="2B8DE552" w14:textId="2B774693" w:rsidR="00EA20F7" w:rsidRPr="00C46FEE" w:rsidRDefault="00C46FEE" w:rsidP="00EA20F7">
      <w:pPr>
        <w:jc w:val="center"/>
        <w:rPr>
          <w:b/>
          <w:bCs/>
        </w:rPr>
      </w:pPr>
      <w:r w:rsidRPr="00C46FEE">
        <w:rPr>
          <w:b/>
          <w:bCs/>
        </w:rPr>
        <w:t>"</w:t>
      </w:r>
      <w:r w:rsidR="001E676A" w:rsidRPr="001E676A">
        <w:t xml:space="preserve"> </w:t>
      </w:r>
      <w:r w:rsidR="001E676A" w:rsidRPr="001E676A">
        <w:rPr>
          <w:b/>
          <w:bCs/>
        </w:rPr>
        <w:t>Определение требований к информационной системе. Построение диаграммы вариантов использования и диаграмм деятельности</w:t>
      </w:r>
      <w:r w:rsidRPr="00C46FEE">
        <w:rPr>
          <w:b/>
          <w:bCs/>
        </w:rPr>
        <w:t>"</w:t>
      </w:r>
    </w:p>
    <w:p w14:paraId="7DA349FC" w14:textId="77777777" w:rsidR="00EA20F7" w:rsidRPr="00EA20F7" w:rsidRDefault="00EA20F7" w:rsidP="00EA20F7">
      <w:pPr>
        <w:jc w:val="center"/>
      </w:pPr>
    </w:p>
    <w:p w14:paraId="7C5A4885" w14:textId="77777777" w:rsidR="00EA20F7" w:rsidRPr="00EA20F7" w:rsidRDefault="00EA20F7" w:rsidP="00EA20F7">
      <w:pPr>
        <w:jc w:val="center"/>
      </w:pPr>
    </w:p>
    <w:p w14:paraId="2E9D1FD0" w14:textId="77777777" w:rsidR="00EA20F7" w:rsidRPr="00EA20F7" w:rsidRDefault="00EA20F7" w:rsidP="00EA20F7">
      <w:pPr>
        <w:jc w:val="center"/>
      </w:pPr>
    </w:p>
    <w:p w14:paraId="5CDA2E06" w14:textId="77777777" w:rsidR="00EA20F7" w:rsidRPr="00EA20F7" w:rsidRDefault="00EA20F7" w:rsidP="00EA20F7">
      <w:pPr>
        <w:jc w:val="center"/>
      </w:pPr>
    </w:p>
    <w:p w14:paraId="3924969D" w14:textId="77777777" w:rsidR="00EA20F7" w:rsidRPr="00EA20F7" w:rsidRDefault="00EA20F7" w:rsidP="00EA20F7">
      <w:pPr>
        <w:jc w:val="right"/>
      </w:pPr>
      <w:r w:rsidRPr="00EA20F7">
        <w:t>Выполнил: студент группы ИАб-221</w:t>
      </w:r>
    </w:p>
    <w:p w14:paraId="4BB2D73B" w14:textId="77777777" w:rsidR="00EA20F7" w:rsidRPr="00EA20F7" w:rsidRDefault="00EA20F7" w:rsidP="00EA20F7">
      <w:pPr>
        <w:jc w:val="right"/>
      </w:pPr>
      <w:r w:rsidRPr="00EA20F7">
        <w:t>Сабиров У. И.</w:t>
      </w:r>
    </w:p>
    <w:p w14:paraId="26F7D63D" w14:textId="77777777" w:rsidR="00DD1EC5" w:rsidRPr="009F7A8F" w:rsidRDefault="00EA20F7" w:rsidP="00EA20F7">
      <w:pPr>
        <w:jc w:val="right"/>
      </w:pPr>
      <w:r>
        <w:t>Проверил</w:t>
      </w:r>
      <w:r w:rsidRPr="00DD1EC5">
        <w:t xml:space="preserve">: </w:t>
      </w:r>
      <w:r w:rsidR="00DD1EC5" w:rsidRPr="00DD1EC5">
        <w:t>Доцент (к.н.)</w:t>
      </w:r>
    </w:p>
    <w:p w14:paraId="0CE2B9E8" w14:textId="77777777" w:rsidR="00EA20F7" w:rsidRPr="009F7A8F" w:rsidRDefault="00DD1EC5" w:rsidP="00EA20F7">
      <w:pPr>
        <w:jc w:val="right"/>
      </w:pPr>
      <w:r>
        <w:t>Семенова Ольга Сергеевна</w:t>
      </w:r>
    </w:p>
    <w:p w14:paraId="7102A14A" w14:textId="77777777" w:rsidR="00DD1EC5" w:rsidRPr="009F7A8F" w:rsidRDefault="00DD1EC5" w:rsidP="00EA20F7">
      <w:pPr>
        <w:jc w:val="right"/>
        <w:rPr>
          <w:b/>
          <w:bCs/>
        </w:rPr>
      </w:pPr>
    </w:p>
    <w:p w14:paraId="0CF293F0" w14:textId="77777777" w:rsidR="00DD1EC5" w:rsidRDefault="00DD1EC5" w:rsidP="00EA20F7">
      <w:pPr>
        <w:jc w:val="right"/>
        <w:rPr>
          <w:b/>
          <w:bCs/>
        </w:rPr>
      </w:pPr>
    </w:p>
    <w:p w14:paraId="512221FF" w14:textId="77777777" w:rsidR="00DD1EC5" w:rsidRDefault="00DD1EC5" w:rsidP="00EA20F7">
      <w:pPr>
        <w:jc w:val="right"/>
        <w:rPr>
          <w:b/>
          <w:bCs/>
        </w:rPr>
      </w:pPr>
    </w:p>
    <w:p w14:paraId="257F1C3D" w14:textId="77777777" w:rsidR="00DD1EC5" w:rsidRDefault="00DD1EC5" w:rsidP="00EA20F7">
      <w:pPr>
        <w:jc w:val="right"/>
        <w:rPr>
          <w:b/>
          <w:bCs/>
        </w:rPr>
      </w:pPr>
    </w:p>
    <w:p w14:paraId="186B1985" w14:textId="77777777" w:rsidR="00DD1EC5" w:rsidRDefault="00DD1EC5" w:rsidP="00EA20F7">
      <w:pPr>
        <w:jc w:val="right"/>
        <w:rPr>
          <w:b/>
          <w:bCs/>
        </w:rPr>
      </w:pPr>
    </w:p>
    <w:p w14:paraId="317786EE" w14:textId="77777777" w:rsidR="00DD1EC5" w:rsidRPr="00DD1EC5" w:rsidRDefault="00DD1EC5" w:rsidP="001E676A">
      <w:pPr>
        <w:ind w:firstLine="0"/>
        <w:rPr>
          <w:b/>
          <w:bCs/>
        </w:rPr>
      </w:pPr>
    </w:p>
    <w:p w14:paraId="518020FE" w14:textId="77777777" w:rsidR="00DD1EC5" w:rsidRDefault="00DD1EC5" w:rsidP="003D1C36">
      <w:pPr>
        <w:ind w:firstLine="0"/>
        <w:jc w:val="center"/>
        <w:sectPr w:rsidR="00DD1EC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Кемерово 2025</w:t>
      </w:r>
    </w:p>
    <w:p w14:paraId="3B7E8385" w14:textId="34ABE31D" w:rsidR="00DD1EC5" w:rsidRPr="00185A14" w:rsidRDefault="001E676A" w:rsidP="00C46FEE">
      <w:pPr>
        <w:pStyle w:val="1"/>
      </w:pPr>
      <w:r w:rsidRPr="001E676A">
        <w:lastRenderedPageBreak/>
        <w:t>Определение требований к информационной системе</w:t>
      </w:r>
    </w:p>
    <w:p w14:paraId="26C487FA" w14:textId="3A69916C" w:rsidR="00632F7E" w:rsidRDefault="001E676A" w:rsidP="001E676A">
      <w:pPr>
        <w:pStyle w:val="a0"/>
        <w:ind w:left="0"/>
        <w:jc w:val="both"/>
      </w:pPr>
      <w:r>
        <w:t xml:space="preserve">Заинтересованными сторонами </w:t>
      </w:r>
      <w:r w:rsidR="001902B4">
        <w:t>по отношению к данной информационной системе являются</w:t>
      </w:r>
      <w:r w:rsidR="00F82095" w:rsidRPr="00F82095">
        <w:t xml:space="preserve">: </w:t>
      </w:r>
      <w:r w:rsidR="00F82095">
        <w:t xml:space="preserve">заказчик – инициатор темы дипломной работы АО </w:t>
      </w:r>
      <w:r w:rsidR="00F82095" w:rsidRPr="00F82095">
        <w:t>“</w:t>
      </w:r>
      <w:r w:rsidR="00F82095">
        <w:t>Стройсервис</w:t>
      </w:r>
      <w:r w:rsidR="00F82095" w:rsidRPr="00F82095">
        <w:t xml:space="preserve">”; </w:t>
      </w:r>
      <w:r w:rsidR="00F82095">
        <w:t>р</w:t>
      </w:r>
      <w:r w:rsidR="00F82095" w:rsidRPr="00F82095">
        <w:t>уководство компании</w:t>
      </w:r>
      <w:r w:rsidR="00F82095">
        <w:t xml:space="preserve"> в лице начальника отдела программных разработок</w:t>
      </w:r>
      <w:r w:rsidR="0073366D" w:rsidRPr="0073366D">
        <w:t xml:space="preserve">; </w:t>
      </w:r>
      <w:r w:rsidR="0073366D" w:rsidRPr="0073366D">
        <w:t>HR и кадровая служба</w:t>
      </w:r>
      <w:r w:rsidR="0073366D" w:rsidRPr="0073366D">
        <w:t xml:space="preserve">; </w:t>
      </w:r>
      <w:r w:rsidR="0073366D" w:rsidRPr="0073366D">
        <w:t>IT-отдел компании</w:t>
      </w:r>
      <w:r w:rsidR="0073366D" w:rsidRPr="0073366D">
        <w:t xml:space="preserve">; </w:t>
      </w:r>
      <w:r w:rsidR="0073366D">
        <w:t>администратор</w:t>
      </w:r>
      <w:r w:rsidR="0073366D" w:rsidRPr="0073366D">
        <w:t xml:space="preserve">; </w:t>
      </w:r>
      <w:r w:rsidR="0073366D">
        <w:t>сотрудники компании.</w:t>
      </w:r>
    </w:p>
    <w:p w14:paraId="3D9762F5" w14:textId="5663CB4B" w:rsidR="0073366D" w:rsidRDefault="0073366D" w:rsidP="001E676A">
      <w:pPr>
        <w:pStyle w:val="a0"/>
        <w:ind w:left="0"/>
        <w:jc w:val="both"/>
        <w:rPr>
          <w:lang w:val="en-US"/>
        </w:rPr>
      </w:pPr>
      <w:r>
        <w:t>Текущие процессы</w:t>
      </w:r>
      <w:r w:rsidRPr="0073366D">
        <w:t xml:space="preserve"> </w:t>
      </w:r>
      <w:r>
        <w:t xml:space="preserve">в компании АО </w:t>
      </w:r>
      <w:r w:rsidRPr="0073366D">
        <w:t>“</w:t>
      </w:r>
      <w:r>
        <w:t>Стройсервис</w:t>
      </w:r>
      <w:r w:rsidRPr="0073366D">
        <w:t>”:</w:t>
      </w:r>
    </w:p>
    <w:p w14:paraId="7C1D9F8A" w14:textId="38716DBE" w:rsidR="0073366D" w:rsidRDefault="0073366D" w:rsidP="0073366D">
      <w:pPr>
        <w:pStyle w:val="a0"/>
        <w:numPr>
          <w:ilvl w:val="0"/>
          <w:numId w:val="10"/>
        </w:numPr>
        <w:jc w:val="both"/>
      </w:pPr>
      <w:r>
        <w:t>Приход сотрудников на рабочее место.</w:t>
      </w:r>
    </w:p>
    <w:p w14:paraId="7B54C0EE" w14:textId="5FD59736" w:rsidR="0073366D" w:rsidRPr="005B2D41" w:rsidRDefault="0073366D" w:rsidP="0073366D">
      <w:pPr>
        <w:pStyle w:val="a0"/>
        <w:numPr>
          <w:ilvl w:val="0"/>
          <w:numId w:val="10"/>
        </w:numPr>
        <w:jc w:val="both"/>
      </w:pPr>
      <w:r>
        <w:t>Перемещение сотрудников по зданию через пропускные системы СКУД без связи с информационной системой</w:t>
      </w:r>
      <w:r w:rsidR="005B2D41">
        <w:t>.</w:t>
      </w:r>
    </w:p>
    <w:p w14:paraId="0027B4A6" w14:textId="4A0FA256" w:rsidR="005B2D41" w:rsidRDefault="005B2D41" w:rsidP="0073366D">
      <w:pPr>
        <w:pStyle w:val="a0"/>
        <w:numPr>
          <w:ilvl w:val="0"/>
          <w:numId w:val="10"/>
        </w:numPr>
        <w:jc w:val="both"/>
      </w:pPr>
      <w:r>
        <w:t>Начало работы за компьютером без связи с информационной системой и привязки устройства за конкретным сотрудником.</w:t>
      </w:r>
    </w:p>
    <w:p w14:paraId="571532BF" w14:textId="2016CB69" w:rsidR="005B2D41" w:rsidRDefault="005B2D41" w:rsidP="0073366D">
      <w:pPr>
        <w:pStyle w:val="a0"/>
        <w:numPr>
          <w:ilvl w:val="0"/>
          <w:numId w:val="10"/>
        </w:numPr>
        <w:jc w:val="both"/>
      </w:pPr>
      <w:r>
        <w:t>Ручной поиск необходимого для созвона сотрудника.</w:t>
      </w:r>
    </w:p>
    <w:p w14:paraId="291EAB45" w14:textId="71DD8B08" w:rsidR="005B2D41" w:rsidRDefault="005B2D41" w:rsidP="005B2D41">
      <w:pPr>
        <w:rPr>
          <w:lang w:val="en-US"/>
        </w:rPr>
      </w:pPr>
      <w:r>
        <w:t>Целевые процессы</w:t>
      </w:r>
      <w:r>
        <w:rPr>
          <w:lang w:val="en-US"/>
        </w:rPr>
        <w:t>:</w:t>
      </w:r>
    </w:p>
    <w:p w14:paraId="34B900CD" w14:textId="457FBA87" w:rsidR="005B2D41" w:rsidRDefault="005B2D41" w:rsidP="005B2D41">
      <w:pPr>
        <w:pStyle w:val="a0"/>
        <w:numPr>
          <w:ilvl w:val="0"/>
          <w:numId w:val="11"/>
        </w:numPr>
      </w:pPr>
      <w:r>
        <w:t>Учет присутствия сотрудника на рабочем месте с использованием информационной системы.</w:t>
      </w:r>
    </w:p>
    <w:p w14:paraId="7FE61EE1" w14:textId="534F8842" w:rsidR="005B2D41" w:rsidRDefault="005B2D41" w:rsidP="005B2D41">
      <w:pPr>
        <w:pStyle w:val="a0"/>
        <w:numPr>
          <w:ilvl w:val="0"/>
          <w:numId w:val="11"/>
        </w:numPr>
      </w:pPr>
      <w:r>
        <w:t>Актуальное отслеживание присутствия или причины отсутствия сотрудника на рабочем месте.</w:t>
      </w:r>
    </w:p>
    <w:p w14:paraId="69DB25AB" w14:textId="15424B2A" w:rsidR="005B2D41" w:rsidRDefault="005B2D41" w:rsidP="005B2D41">
      <w:pPr>
        <w:pStyle w:val="a0"/>
        <w:numPr>
          <w:ilvl w:val="0"/>
          <w:numId w:val="11"/>
        </w:numPr>
      </w:pPr>
      <w:r>
        <w:t>Закрепление рабочего места за сотрудником посредством использования информационной системы.</w:t>
      </w:r>
    </w:p>
    <w:p w14:paraId="5C1D90B9" w14:textId="47387BEA" w:rsidR="005B2D41" w:rsidRDefault="005B2D41" w:rsidP="005B2D41">
      <w:pPr>
        <w:pStyle w:val="a0"/>
        <w:numPr>
          <w:ilvl w:val="0"/>
          <w:numId w:val="11"/>
        </w:numPr>
      </w:pPr>
      <w:r>
        <w:t>Отслеживание сотрудниками присутствия других сотрудников на рабочем месте для осуществления созвона.</w:t>
      </w:r>
    </w:p>
    <w:p w14:paraId="7A119BAB" w14:textId="31B62A9C" w:rsidR="005B2D41" w:rsidRDefault="005B2D41" w:rsidP="005B2D41">
      <w:pPr>
        <w:pStyle w:val="a0"/>
        <w:numPr>
          <w:ilvl w:val="0"/>
          <w:numId w:val="11"/>
        </w:numPr>
      </w:pPr>
      <w:r>
        <w:t>Администрирование информационной системы.</w:t>
      </w:r>
    </w:p>
    <w:p w14:paraId="32DD400A" w14:textId="16218EA3" w:rsidR="005B2D41" w:rsidRPr="0095207C" w:rsidRDefault="005B2D41" w:rsidP="005B2D41">
      <w:pPr>
        <w:pStyle w:val="a0"/>
        <w:numPr>
          <w:ilvl w:val="0"/>
          <w:numId w:val="11"/>
        </w:numPr>
      </w:pPr>
      <w:r>
        <w:t xml:space="preserve">Формирование аналитики и отчетности </w:t>
      </w:r>
      <w:r w:rsidR="0095207C">
        <w:t>об активности сотрудников.</w:t>
      </w:r>
    </w:p>
    <w:p w14:paraId="60CD2FF7" w14:textId="77777777" w:rsidR="0095207C" w:rsidRDefault="0095207C" w:rsidP="0095207C">
      <w:pPr>
        <w:sectPr w:rsidR="009520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6D17A8" w14:textId="2E5BA682" w:rsidR="0095207C" w:rsidRDefault="0095207C" w:rsidP="0095207C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0F8BEB" wp14:editId="11939C82">
            <wp:extent cx="5400000" cy="4448725"/>
            <wp:effectExtent l="0" t="0" r="0" b="9525"/>
            <wp:docPr id="9444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4556" name="Рисунок 94444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52D" w14:textId="1052B41A" w:rsidR="0095207C" w:rsidRDefault="0095207C" w:rsidP="0095207C">
      <w:pPr>
        <w:ind w:firstLine="0"/>
        <w:jc w:val="center"/>
      </w:pPr>
      <w:r>
        <w:t>Рисунок 1 – контекстная диаграмма потока данных уровень 0</w:t>
      </w:r>
    </w:p>
    <w:p w14:paraId="11FCA286" w14:textId="5408510E" w:rsidR="0095207C" w:rsidRDefault="0095207C" w:rsidP="0095207C">
      <w:pPr>
        <w:ind w:firstLine="0"/>
        <w:jc w:val="center"/>
      </w:pPr>
      <w:r>
        <w:rPr>
          <w:noProof/>
        </w:rPr>
        <w:drawing>
          <wp:inline distT="0" distB="0" distL="0" distR="0" wp14:anchorId="5E1A7A13" wp14:editId="363D3643">
            <wp:extent cx="5400000" cy="3685620"/>
            <wp:effectExtent l="0" t="0" r="0" b="0"/>
            <wp:docPr id="12813374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7436" name="Рисунок 12813374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C62B" w14:textId="00FA5D80" w:rsidR="0095207C" w:rsidRDefault="0095207C" w:rsidP="0095207C">
      <w:pPr>
        <w:ind w:firstLine="0"/>
        <w:jc w:val="center"/>
      </w:pPr>
      <w:r>
        <w:t>Рисунок 2 – диаграмма потока данных уровень 1</w:t>
      </w:r>
    </w:p>
    <w:p w14:paraId="65576C5F" w14:textId="77777777" w:rsidR="0095207C" w:rsidRDefault="0095207C" w:rsidP="0095207C">
      <w:pPr>
        <w:ind w:firstLine="0"/>
        <w:jc w:val="center"/>
        <w:sectPr w:rsidR="009520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E1B997F" w14:textId="2EED5ACF" w:rsidR="0095207C" w:rsidRDefault="0095207C" w:rsidP="0095207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C18B7E" wp14:editId="7D9F0803">
            <wp:extent cx="5940425" cy="4079240"/>
            <wp:effectExtent l="0" t="0" r="3175" b="0"/>
            <wp:docPr id="11956361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6145" name="Рисунок 11956361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C6CB" w14:textId="77744290" w:rsidR="0095207C" w:rsidRDefault="0095207C" w:rsidP="0095207C">
      <w:pPr>
        <w:ind w:firstLine="0"/>
        <w:jc w:val="center"/>
      </w:pPr>
      <w:r>
        <w:t>Рисунок 3 – схема процесса созвона с использованием информационной системы</w:t>
      </w:r>
    </w:p>
    <w:p w14:paraId="0199B78E" w14:textId="77777777" w:rsidR="00EB4C27" w:rsidRPr="0095207C" w:rsidRDefault="00EB4C27" w:rsidP="0095207C">
      <w:pPr>
        <w:ind w:firstLine="0"/>
        <w:jc w:val="center"/>
        <w:rPr>
          <w:lang w:val="en-US"/>
        </w:rPr>
      </w:pPr>
    </w:p>
    <w:p w14:paraId="5CA157B0" w14:textId="1470EF42" w:rsidR="00F965CB" w:rsidRDefault="0095207C" w:rsidP="008E120D">
      <w:pPr>
        <w:pStyle w:val="1"/>
        <w:rPr>
          <w:lang w:val="en-US"/>
        </w:rPr>
      </w:pPr>
      <w:r w:rsidRPr="0095207C">
        <w:lastRenderedPageBreak/>
        <w:t>Определение целей и задач информационной системы</w:t>
      </w:r>
    </w:p>
    <w:p w14:paraId="0DD5738B" w14:textId="77777777" w:rsidR="0095207C" w:rsidRPr="0095207C" w:rsidRDefault="0095207C" w:rsidP="0095207C">
      <w:pPr>
        <w:rPr>
          <w:lang w:val="en-US"/>
        </w:rPr>
      </w:pPr>
    </w:p>
    <w:p w14:paraId="4301ED63" w14:textId="4E0F49D0" w:rsidR="00FA66DF" w:rsidRPr="0095207C" w:rsidRDefault="00FA66DF" w:rsidP="0095207C">
      <w:pPr>
        <w:pStyle w:val="1"/>
        <w:numPr>
          <w:ilvl w:val="0"/>
          <w:numId w:val="0"/>
        </w:numPr>
      </w:pPr>
    </w:p>
    <w:sectPr w:rsidR="00FA66DF" w:rsidRPr="00952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6539"/>
    <w:multiLevelType w:val="multilevel"/>
    <w:tmpl w:val="A420DC1A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205D3A0F"/>
    <w:multiLevelType w:val="hybridMultilevel"/>
    <w:tmpl w:val="ED0A2858"/>
    <w:lvl w:ilvl="0" w:tplc="570A8D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7339D4"/>
    <w:multiLevelType w:val="hybridMultilevel"/>
    <w:tmpl w:val="61823E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4B0C0B"/>
    <w:multiLevelType w:val="hybridMultilevel"/>
    <w:tmpl w:val="455C3288"/>
    <w:lvl w:ilvl="0" w:tplc="5672B4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F306326"/>
    <w:multiLevelType w:val="hybridMultilevel"/>
    <w:tmpl w:val="E5822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F1A2BDC"/>
    <w:multiLevelType w:val="hybridMultilevel"/>
    <w:tmpl w:val="8D4ABD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0D6427E"/>
    <w:multiLevelType w:val="hybridMultilevel"/>
    <w:tmpl w:val="1C2C32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8073B5"/>
    <w:multiLevelType w:val="hybridMultilevel"/>
    <w:tmpl w:val="8C4251A6"/>
    <w:lvl w:ilvl="0" w:tplc="EAF085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8E90D57"/>
    <w:multiLevelType w:val="hybridMultilevel"/>
    <w:tmpl w:val="E9340DA4"/>
    <w:lvl w:ilvl="0" w:tplc="8C144F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74F7360"/>
    <w:multiLevelType w:val="hybridMultilevel"/>
    <w:tmpl w:val="69520636"/>
    <w:lvl w:ilvl="0" w:tplc="20BC3C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7B245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78231190">
    <w:abstractNumId w:val="0"/>
  </w:num>
  <w:num w:numId="2" w16cid:durableId="662242822">
    <w:abstractNumId w:val="4"/>
  </w:num>
  <w:num w:numId="3" w16cid:durableId="987243250">
    <w:abstractNumId w:val="6"/>
  </w:num>
  <w:num w:numId="4" w16cid:durableId="1235554939">
    <w:abstractNumId w:val="3"/>
  </w:num>
  <w:num w:numId="5" w16cid:durableId="994453329">
    <w:abstractNumId w:val="9"/>
  </w:num>
  <w:num w:numId="6" w16cid:durableId="1848057821">
    <w:abstractNumId w:val="1"/>
  </w:num>
  <w:num w:numId="7" w16cid:durableId="257982323">
    <w:abstractNumId w:val="8"/>
  </w:num>
  <w:num w:numId="8" w16cid:durableId="75827650">
    <w:abstractNumId w:val="7"/>
  </w:num>
  <w:num w:numId="9" w16cid:durableId="289554679">
    <w:abstractNumId w:val="10"/>
  </w:num>
  <w:num w:numId="10" w16cid:durableId="853151169">
    <w:abstractNumId w:val="5"/>
  </w:num>
  <w:num w:numId="11" w16cid:durableId="1996759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6A"/>
    <w:rsid w:val="000051FE"/>
    <w:rsid w:val="00016807"/>
    <w:rsid w:val="00023402"/>
    <w:rsid w:val="0002372A"/>
    <w:rsid w:val="00030FBA"/>
    <w:rsid w:val="00031F99"/>
    <w:rsid w:val="00057200"/>
    <w:rsid w:val="00067EC5"/>
    <w:rsid w:val="00075095"/>
    <w:rsid w:val="00086008"/>
    <w:rsid w:val="000900F4"/>
    <w:rsid w:val="00090D0F"/>
    <w:rsid w:val="000A487E"/>
    <w:rsid w:val="000D0626"/>
    <w:rsid w:val="000D0D57"/>
    <w:rsid w:val="00114E1D"/>
    <w:rsid w:val="001229CD"/>
    <w:rsid w:val="00127B5F"/>
    <w:rsid w:val="0014061A"/>
    <w:rsid w:val="001432EC"/>
    <w:rsid w:val="001509A9"/>
    <w:rsid w:val="00156F20"/>
    <w:rsid w:val="0016040B"/>
    <w:rsid w:val="00172888"/>
    <w:rsid w:val="00185A14"/>
    <w:rsid w:val="001902B4"/>
    <w:rsid w:val="001956A3"/>
    <w:rsid w:val="001B1CD9"/>
    <w:rsid w:val="001B68B3"/>
    <w:rsid w:val="001C4A88"/>
    <w:rsid w:val="001C5B91"/>
    <w:rsid w:val="001E676A"/>
    <w:rsid w:val="002034FC"/>
    <w:rsid w:val="00233107"/>
    <w:rsid w:val="0023432A"/>
    <w:rsid w:val="00251699"/>
    <w:rsid w:val="00256C67"/>
    <w:rsid w:val="00286C44"/>
    <w:rsid w:val="002B02A2"/>
    <w:rsid w:val="002B0CA7"/>
    <w:rsid w:val="002C13C6"/>
    <w:rsid w:val="002C1D3D"/>
    <w:rsid w:val="002D5A7D"/>
    <w:rsid w:val="00317042"/>
    <w:rsid w:val="0031783D"/>
    <w:rsid w:val="00356AD8"/>
    <w:rsid w:val="00367C9D"/>
    <w:rsid w:val="003737A8"/>
    <w:rsid w:val="00393A40"/>
    <w:rsid w:val="003B4DB0"/>
    <w:rsid w:val="003B72AE"/>
    <w:rsid w:val="003C0746"/>
    <w:rsid w:val="003C264C"/>
    <w:rsid w:val="003D1C36"/>
    <w:rsid w:val="003D24BF"/>
    <w:rsid w:val="003D6444"/>
    <w:rsid w:val="003E2881"/>
    <w:rsid w:val="003F022C"/>
    <w:rsid w:val="003F1A30"/>
    <w:rsid w:val="00425FE0"/>
    <w:rsid w:val="00440AFE"/>
    <w:rsid w:val="00484137"/>
    <w:rsid w:val="004A1263"/>
    <w:rsid w:val="004A3CC3"/>
    <w:rsid w:val="004B156B"/>
    <w:rsid w:val="004B5380"/>
    <w:rsid w:val="0050334F"/>
    <w:rsid w:val="005114D9"/>
    <w:rsid w:val="005177FE"/>
    <w:rsid w:val="00560CCF"/>
    <w:rsid w:val="00584818"/>
    <w:rsid w:val="00595AB3"/>
    <w:rsid w:val="005B2D41"/>
    <w:rsid w:val="005B5C4A"/>
    <w:rsid w:val="005D5AC6"/>
    <w:rsid w:val="005F10F9"/>
    <w:rsid w:val="00607AB8"/>
    <w:rsid w:val="00625903"/>
    <w:rsid w:val="00632F7E"/>
    <w:rsid w:val="00634CA7"/>
    <w:rsid w:val="00640800"/>
    <w:rsid w:val="00643891"/>
    <w:rsid w:val="0065551D"/>
    <w:rsid w:val="0067333C"/>
    <w:rsid w:val="00673B43"/>
    <w:rsid w:val="00687768"/>
    <w:rsid w:val="00697F86"/>
    <w:rsid w:val="006B1705"/>
    <w:rsid w:val="006B3DD0"/>
    <w:rsid w:val="006C0A37"/>
    <w:rsid w:val="006C4214"/>
    <w:rsid w:val="006D015E"/>
    <w:rsid w:val="006F4178"/>
    <w:rsid w:val="006F5859"/>
    <w:rsid w:val="00707B26"/>
    <w:rsid w:val="007116A2"/>
    <w:rsid w:val="007230C0"/>
    <w:rsid w:val="0073366D"/>
    <w:rsid w:val="0073736E"/>
    <w:rsid w:val="007640B8"/>
    <w:rsid w:val="00785B61"/>
    <w:rsid w:val="00796908"/>
    <w:rsid w:val="007A65E3"/>
    <w:rsid w:val="007C0A74"/>
    <w:rsid w:val="007E67FD"/>
    <w:rsid w:val="007F353B"/>
    <w:rsid w:val="00801456"/>
    <w:rsid w:val="00805404"/>
    <w:rsid w:val="00830ACC"/>
    <w:rsid w:val="008444B6"/>
    <w:rsid w:val="00862023"/>
    <w:rsid w:val="00864F12"/>
    <w:rsid w:val="00864F16"/>
    <w:rsid w:val="0087261F"/>
    <w:rsid w:val="00873DFD"/>
    <w:rsid w:val="00885A78"/>
    <w:rsid w:val="00893A42"/>
    <w:rsid w:val="00895FEF"/>
    <w:rsid w:val="008B14CD"/>
    <w:rsid w:val="008C02CB"/>
    <w:rsid w:val="008C6482"/>
    <w:rsid w:val="008E120D"/>
    <w:rsid w:val="008F2994"/>
    <w:rsid w:val="009231C7"/>
    <w:rsid w:val="00937D55"/>
    <w:rsid w:val="0095207C"/>
    <w:rsid w:val="00965BF7"/>
    <w:rsid w:val="009A55C7"/>
    <w:rsid w:val="009C4DA5"/>
    <w:rsid w:val="009D3E5D"/>
    <w:rsid w:val="009D7374"/>
    <w:rsid w:val="009E50BE"/>
    <w:rsid w:val="009F7A8F"/>
    <w:rsid w:val="00A01D60"/>
    <w:rsid w:val="00A32D3E"/>
    <w:rsid w:val="00A56B5C"/>
    <w:rsid w:val="00A80A41"/>
    <w:rsid w:val="00A86BEC"/>
    <w:rsid w:val="00A938EB"/>
    <w:rsid w:val="00AA6C89"/>
    <w:rsid w:val="00AD3EE2"/>
    <w:rsid w:val="00AD6671"/>
    <w:rsid w:val="00AD7ACA"/>
    <w:rsid w:val="00AE1221"/>
    <w:rsid w:val="00B01A05"/>
    <w:rsid w:val="00B1582D"/>
    <w:rsid w:val="00B16135"/>
    <w:rsid w:val="00B33159"/>
    <w:rsid w:val="00B5480C"/>
    <w:rsid w:val="00B81396"/>
    <w:rsid w:val="00BB58D9"/>
    <w:rsid w:val="00BE4E1D"/>
    <w:rsid w:val="00BF3DEE"/>
    <w:rsid w:val="00C14B46"/>
    <w:rsid w:val="00C20599"/>
    <w:rsid w:val="00C240E5"/>
    <w:rsid w:val="00C37A6C"/>
    <w:rsid w:val="00C41E7D"/>
    <w:rsid w:val="00C46FEE"/>
    <w:rsid w:val="00C50B0D"/>
    <w:rsid w:val="00C55480"/>
    <w:rsid w:val="00C6125A"/>
    <w:rsid w:val="00C754A6"/>
    <w:rsid w:val="00C76968"/>
    <w:rsid w:val="00C92882"/>
    <w:rsid w:val="00CA29B3"/>
    <w:rsid w:val="00CA399D"/>
    <w:rsid w:val="00CA5F0C"/>
    <w:rsid w:val="00CC5E3D"/>
    <w:rsid w:val="00CC6E6E"/>
    <w:rsid w:val="00CE4831"/>
    <w:rsid w:val="00CF3665"/>
    <w:rsid w:val="00D00336"/>
    <w:rsid w:val="00D018DF"/>
    <w:rsid w:val="00D0413F"/>
    <w:rsid w:val="00D1030D"/>
    <w:rsid w:val="00D1537F"/>
    <w:rsid w:val="00D175D8"/>
    <w:rsid w:val="00D26611"/>
    <w:rsid w:val="00D71445"/>
    <w:rsid w:val="00D73D72"/>
    <w:rsid w:val="00D765D1"/>
    <w:rsid w:val="00DA620A"/>
    <w:rsid w:val="00DC1ACB"/>
    <w:rsid w:val="00DD1A8C"/>
    <w:rsid w:val="00DD1EC5"/>
    <w:rsid w:val="00DD495E"/>
    <w:rsid w:val="00DE7459"/>
    <w:rsid w:val="00E16432"/>
    <w:rsid w:val="00E17FCC"/>
    <w:rsid w:val="00E35956"/>
    <w:rsid w:val="00E52F2B"/>
    <w:rsid w:val="00E6366C"/>
    <w:rsid w:val="00E64EFE"/>
    <w:rsid w:val="00E75AC7"/>
    <w:rsid w:val="00E9020E"/>
    <w:rsid w:val="00E906A2"/>
    <w:rsid w:val="00E910B6"/>
    <w:rsid w:val="00E92A40"/>
    <w:rsid w:val="00EA20F7"/>
    <w:rsid w:val="00EB4C27"/>
    <w:rsid w:val="00EC0736"/>
    <w:rsid w:val="00ED1DD9"/>
    <w:rsid w:val="00F02718"/>
    <w:rsid w:val="00F24CFD"/>
    <w:rsid w:val="00F255EA"/>
    <w:rsid w:val="00F54984"/>
    <w:rsid w:val="00F62066"/>
    <w:rsid w:val="00F7497A"/>
    <w:rsid w:val="00F76F4B"/>
    <w:rsid w:val="00F82095"/>
    <w:rsid w:val="00F965CB"/>
    <w:rsid w:val="00FA66DF"/>
    <w:rsid w:val="00FB2868"/>
    <w:rsid w:val="00FB565D"/>
    <w:rsid w:val="00FF691A"/>
    <w:rsid w:val="00FF6EEF"/>
    <w:rsid w:val="00FF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33B0"/>
  <w15:chartTrackingRefBased/>
  <w15:docId w15:val="{A5846682-1174-43DB-8189-5436F48CE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5CB"/>
    <w:pPr>
      <w:spacing w:after="0" w:line="360" w:lineRule="auto"/>
      <w:ind w:firstLine="709"/>
    </w:pPr>
  </w:style>
  <w:style w:type="paragraph" w:styleId="1">
    <w:name w:val="heading 1"/>
    <w:basedOn w:val="a0"/>
    <w:next w:val="2"/>
    <w:link w:val="10"/>
    <w:uiPriority w:val="9"/>
    <w:qFormat/>
    <w:rsid w:val="00C46FEE"/>
    <w:pPr>
      <w:pageBreakBefore/>
      <w:numPr>
        <w:numId w:val="1"/>
      </w:numPr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6FEE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0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0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0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0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46FEE"/>
    <w:rPr>
      <w:rFonts w:eastAsiaTheme="majorEastAsia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1"/>
    <w:link w:val="2"/>
    <w:uiPriority w:val="9"/>
    <w:rsid w:val="00C46FEE"/>
    <w:rPr>
      <w:rFonts w:eastAsiaTheme="majorEastAsia" w:cstheme="majorBidi"/>
      <w:b/>
      <w:color w:val="000000" w:themeColor="text1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A20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EA20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A20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A2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A2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A2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A2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A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A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A20F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EA20F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A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A20F7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EA20F7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EA20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2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EA20F7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EA20F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2"/>
    <w:uiPriority w:val="39"/>
    <w:rsid w:val="00F96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ir\OneDrive\Documents\&#1053;&#1072;&#1089;&#1090;&#1088;&#1072;&#1080;&#1074;&#1072;&#1077;&#1084;&#1099;&#1077;%20&#1096;&#1072;&#1073;&#1083;&#1086;&#1085;&#1099;%20Office\&#1064;&#1072;&#1073;&#1083;&#1086;&#1085;%20&#1076;&#1083;&#1103;%20&#1051;&#1056;%20&#1087;&#1086;%20&#1057;&#1077;&#1084;&#1077;&#1085;&#1086;&#1074;&#1086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ЛР по Семеновой</Template>
  <TotalTime>349</TotalTime>
  <Pages>6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Улугбек Сабиров</dc:creator>
  <cp:keywords/>
  <dc:description/>
  <cp:lastModifiedBy>Улугбек Сабиров</cp:lastModifiedBy>
  <cp:revision>2</cp:revision>
  <dcterms:created xsi:type="dcterms:W3CDTF">2025-12-23T14:10:00Z</dcterms:created>
  <dcterms:modified xsi:type="dcterms:W3CDTF">2025-12-23T20:27:00Z</dcterms:modified>
</cp:coreProperties>
</file>